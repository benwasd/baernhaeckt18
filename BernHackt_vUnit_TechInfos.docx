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E01BA17" w:rsidR="00343630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52"/>
          <w:szCs w:val="72"/>
        </w:rPr>
      </w:pPr>
      <w:r w:rsidRPr="00602A47">
        <w:rPr>
          <w:b/>
          <w:sz w:val="52"/>
          <w:szCs w:val="72"/>
        </w:rPr>
        <w:t>«</w:t>
      </w:r>
      <w:r w:rsidR="00602A47" w:rsidRPr="00602A47">
        <w:rPr>
          <w:b/>
          <w:sz w:val="52"/>
          <w:szCs w:val="72"/>
        </w:rPr>
        <w:t>vUnit</w:t>
      </w:r>
      <w:r w:rsidRPr="00602A47">
        <w:rPr>
          <w:b/>
          <w:sz w:val="52"/>
          <w:szCs w:val="72"/>
        </w:rPr>
        <w:t>»</w:t>
      </w:r>
    </w:p>
    <w:p w14:paraId="3ADEA425" w14:textId="249E6BFF" w:rsidR="00FD79EC" w:rsidRPr="00602A47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48"/>
          <w:szCs w:val="72"/>
        </w:rPr>
      </w:pPr>
      <w:r w:rsidRPr="00602A47">
        <w:rPr>
          <w:b/>
          <w:sz w:val="48"/>
          <w:szCs w:val="72"/>
        </w:rPr>
        <w:t>«</w:t>
      </w:r>
      <w:r w:rsidR="00602A47" w:rsidRPr="00602A47">
        <w:rPr>
          <w:b/>
          <w:sz w:val="48"/>
          <w:szCs w:val="72"/>
        </w:rPr>
        <w:t>Eidgenössische Stiftungsaufsicht</w:t>
      </w:r>
      <w:r w:rsidRPr="00602A47">
        <w:rPr>
          <w:b/>
          <w:sz w:val="48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0C523605" w:rsidR="00E8369F" w:rsidRDefault="00E8369F" w:rsidP="006F1390">
      <w:pPr>
        <w:pStyle w:val="Listenabsatz"/>
        <w:numPr>
          <w:ilvl w:val="0"/>
          <w:numId w:val="27"/>
        </w:numPr>
      </w:pPr>
      <w:r>
        <w:t>Link zu Github Repository</w:t>
      </w:r>
      <w:r w:rsidR="006F1390">
        <w:t>:</w:t>
      </w:r>
      <w:r w:rsidR="006F1390">
        <w:br/>
      </w:r>
      <w:hyperlink r:id="rId12" w:history="1">
        <w:r w:rsidR="006F1390" w:rsidRPr="00952458">
          <w:rPr>
            <w:rStyle w:val="Hyperlink"/>
            <w:rFonts w:cs="Arial"/>
          </w:rPr>
          <w:t>https://github.com/benwasd/baernhaeckt18</w:t>
        </w:r>
      </w:hyperlink>
    </w:p>
    <w:p w14:paraId="1F3BC21D" w14:textId="2B4C4B74" w:rsidR="00E8369F" w:rsidRDefault="00E8369F" w:rsidP="00E8369F">
      <w:pPr>
        <w:ind w:left="-567"/>
      </w:pPr>
    </w:p>
    <w:p w14:paraId="28F774FD" w14:textId="171EDBAD" w:rsidR="006F1390" w:rsidRDefault="006F1390" w:rsidP="006F1390">
      <w:pPr>
        <w:pStyle w:val="Listenabsatz"/>
        <w:numPr>
          <w:ilvl w:val="0"/>
          <w:numId w:val="28"/>
        </w:numPr>
      </w:pPr>
      <w:r>
        <w:t>Public, kein Login nötig</w:t>
      </w:r>
    </w:p>
    <w:p w14:paraId="7E494EB7" w14:textId="77777777" w:rsidR="006F1390" w:rsidRDefault="006F1390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4F959B06" w14:textId="77777777" w:rsidR="00AC74D5" w:rsidRDefault="00E8369F" w:rsidP="00E8369F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1595A0DE" w14:textId="77777777" w:rsidR="00AC74D5" w:rsidRDefault="00AC74D5" w:rsidP="00AC74D5">
      <w:pPr>
        <w:pStyle w:val="Listenabsatz"/>
        <w:numPr>
          <w:ilvl w:val="0"/>
          <w:numId w:val="28"/>
        </w:numPr>
      </w:pPr>
      <w:r>
        <w:t>Proof of Concept</w:t>
      </w:r>
    </w:p>
    <w:p w14:paraId="72837CD5" w14:textId="77777777" w:rsidR="00AC74D5" w:rsidRDefault="00AC74D5" w:rsidP="00AC74D5">
      <w:pPr>
        <w:pStyle w:val="Listenabsatz"/>
        <w:numPr>
          <w:ilvl w:val="0"/>
          <w:numId w:val="28"/>
        </w:numPr>
      </w:pPr>
      <w:r>
        <w:t>Abfrage von Zefix und Handelsregister</w:t>
      </w:r>
    </w:p>
    <w:p w14:paraId="19051D8F" w14:textId="50B14EB7" w:rsidR="00E8369F" w:rsidRDefault="00AC74D5" w:rsidP="00AC74D5">
      <w:pPr>
        <w:pStyle w:val="Listenabsatz"/>
        <w:numPr>
          <w:ilvl w:val="0"/>
          <w:numId w:val="28"/>
        </w:numPr>
      </w:pPr>
      <w:r>
        <w:t>Finden und Auslesen von Jahresrechnungen der Stiftungen</w:t>
      </w:r>
      <w:r w:rsidR="006F1390">
        <w:br/>
      </w:r>
    </w:p>
    <w:p w14:paraId="4CC07748" w14:textId="4EE674A4" w:rsidR="006F1390" w:rsidRDefault="00E8369F" w:rsidP="006F1390">
      <w:pPr>
        <w:pStyle w:val="Listenabsatz"/>
        <w:numPr>
          <w:ilvl w:val="0"/>
          <w:numId w:val="27"/>
        </w:numPr>
      </w:pPr>
      <w:r>
        <w:t>Welche technischen Grundsatzentscheide habt ihr gefällt?</w:t>
      </w:r>
    </w:p>
    <w:p w14:paraId="63D92597" w14:textId="77777777" w:rsidR="006F1390" w:rsidRDefault="006F1390" w:rsidP="006F1390">
      <w:pPr>
        <w:pStyle w:val="Listenabsatz"/>
        <w:numPr>
          <w:ilvl w:val="0"/>
          <w:numId w:val="28"/>
        </w:numPr>
      </w:pPr>
      <w:r>
        <w:t>Aggregierung von Daten in Elastic Search</w:t>
      </w:r>
    </w:p>
    <w:p w14:paraId="744BA720" w14:textId="55FEAC22" w:rsidR="00E8369F" w:rsidRDefault="006F1390" w:rsidP="006F1390">
      <w:pPr>
        <w:pStyle w:val="Listenabsatz"/>
        <w:numPr>
          <w:ilvl w:val="0"/>
          <w:numId w:val="28"/>
        </w:numPr>
      </w:pPr>
      <w:r>
        <w:t>Visualisierung in Kabana</w:t>
      </w:r>
      <w:r>
        <w:br/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18B597CF" w14:textId="555D952A" w:rsidR="00AC74D5" w:rsidRDefault="00E8369F" w:rsidP="00AC74D5">
      <w:pPr>
        <w:pStyle w:val="Listenabsatz"/>
        <w:numPr>
          <w:ilvl w:val="0"/>
          <w:numId w:val="27"/>
        </w:numPr>
      </w:pPr>
      <w:r>
        <w:t>Welche Komponenten und Frameworks habt ihr verwendet?</w:t>
      </w:r>
    </w:p>
    <w:p w14:paraId="79207050" w14:textId="78B1C79E" w:rsidR="00AC74D5" w:rsidRDefault="00AC74D5" w:rsidP="00AC74D5">
      <w:pPr>
        <w:pStyle w:val="Listenabsatz"/>
        <w:numPr>
          <w:ilvl w:val="0"/>
          <w:numId w:val="28"/>
        </w:numPr>
      </w:pPr>
      <w:r>
        <w:t>.NET Konsolenapplikationen als Helper</w:t>
      </w:r>
      <w:r w:rsidR="00235E7E">
        <w:t xml:space="preserve"> (Einlesen von CSV, Webcrawler und </w:t>
      </w:r>
      <w:r w:rsidR="00206EE6">
        <w:t>PDFParser</w:t>
      </w:r>
      <w:r w:rsidR="00235E7E">
        <w:t>)</w:t>
      </w:r>
    </w:p>
    <w:p w14:paraId="4FD6D4CF" w14:textId="6D83EEE7" w:rsidR="00235E7E" w:rsidRDefault="00235E7E" w:rsidP="00AC74D5">
      <w:pPr>
        <w:pStyle w:val="Listenabsatz"/>
        <w:numPr>
          <w:ilvl w:val="0"/>
          <w:numId w:val="28"/>
        </w:numPr>
      </w:pPr>
      <w:r>
        <w:t>ASPOSE.PDF for .NET für die Verarbeitung der PDFs</w:t>
      </w:r>
    </w:p>
    <w:p w14:paraId="325214B0" w14:textId="27736DBE" w:rsidR="00AC74D5" w:rsidRDefault="00AC74D5" w:rsidP="00AC74D5">
      <w:pPr>
        <w:pStyle w:val="Listenabsatz"/>
        <w:numPr>
          <w:ilvl w:val="0"/>
          <w:numId w:val="28"/>
        </w:numPr>
      </w:pPr>
      <w:r>
        <w:t>Elastic Search auf AZURE</w:t>
      </w:r>
    </w:p>
    <w:p w14:paraId="1245E366" w14:textId="23638AC9" w:rsidR="00AC74D5" w:rsidRDefault="00AC74D5" w:rsidP="00AC74D5">
      <w:pPr>
        <w:pStyle w:val="Listenabsatz"/>
        <w:numPr>
          <w:ilvl w:val="0"/>
          <w:numId w:val="28"/>
        </w:numPr>
      </w:pPr>
      <w:r>
        <w:t>Kabana auf AZURE</w:t>
      </w:r>
    </w:p>
    <w:p w14:paraId="60E6EB56" w14:textId="77777777" w:rsidR="00AC74D5" w:rsidRDefault="00AC74D5" w:rsidP="00AC74D5"/>
    <w:p w14:paraId="518AB754" w14:textId="19D13218" w:rsidR="00AC74D5" w:rsidRDefault="00E8369F" w:rsidP="00AC74D5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097B8C01" w14:textId="58C65458" w:rsidR="00AC74D5" w:rsidRDefault="00AC74D5" w:rsidP="00AC74D5">
      <w:pPr>
        <w:pStyle w:val="Listenabsatz"/>
        <w:numPr>
          <w:ilvl w:val="0"/>
          <w:numId w:val="28"/>
        </w:numPr>
      </w:pPr>
      <w:r>
        <w:t>Elastic Search: Speicherung der Daten, Analyse von Keywords</w:t>
      </w:r>
    </w:p>
    <w:p w14:paraId="23B0A55D" w14:textId="4FD1AE9F" w:rsidR="00AC74D5" w:rsidRDefault="00AC74D5" w:rsidP="00AC74D5">
      <w:pPr>
        <w:pStyle w:val="Listenabsatz"/>
        <w:numPr>
          <w:ilvl w:val="0"/>
          <w:numId w:val="28"/>
        </w:numPr>
      </w:pPr>
      <w:r>
        <w:t>Kabana: Visualisierung der Daten in Elastic Search</w:t>
      </w:r>
      <w:r>
        <w:br/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2065E6CF" w14:textId="77777777" w:rsidR="00C500E3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E2F419B" w14:textId="4E2DBAAD" w:rsidR="00E8369F" w:rsidRDefault="00C500E3" w:rsidP="00C500E3">
      <w:pPr>
        <w:pStyle w:val="Listenabsatz"/>
        <w:numPr>
          <w:ilvl w:val="0"/>
          <w:numId w:val="28"/>
        </w:numPr>
      </w:pPr>
      <w:r>
        <w:t>Schwierigkeiten lagen vor allem bei ZEFIX und Handelsregister  Services, sowie Einschränkungen bei diversen APIs (Zeitliche Beschränkung der Abfragen, Blocks durch Google)</w:t>
      </w:r>
      <w:r w:rsidR="00AC74D5">
        <w:br/>
      </w:r>
    </w:p>
    <w:p w14:paraId="55F4D185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77E904D9" w14:textId="6198993A" w:rsidR="00E8369F" w:rsidRDefault="000F0EF7" w:rsidP="000F0EF7">
      <w:pPr>
        <w:pStyle w:val="Listenabsatz"/>
        <w:numPr>
          <w:ilvl w:val="0"/>
          <w:numId w:val="28"/>
        </w:numPr>
      </w:pPr>
      <w:r>
        <w:t>???</w:t>
      </w:r>
      <w:bookmarkStart w:id="5" w:name="_GoBack"/>
      <w:bookmarkEnd w:id="5"/>
    </w:p>
    <w:p w14:paraId="2643CCCF" w14:textId="77777777" w:rsidR="000F0EF7" w:rsidRDefault="000F0EF7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55A0B6E9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1195D97F" w14:textId="7A2FB049" w:rsidR="00AC74D5" w:rsidRDefault="00AC74D5" w:rsidP="00AC74D5">
      <w:pPr>
        <w:pStyle w:val="Listenabsatz"/>
        <w:numPr>
          <w:ilvl w:val="0"/>
          <w:numId w:val="28"/>
        </w:numPr>
      </w:pPr>
      <w:r>
        <w:t>Keine komplette Analyse aller Zahlen in der Bilanz und Erfolgsrechnung, sowie Anhang.</w:t>
      </w:r>
    </w:p>
    <w:p w14:paraId="128AE84B" w14:textId="2284CD27" w:rsidR="000A3BF2" w:rsidRDefault="000A3BF2" w:rsidP="00AC74D5">
      <w:pPr>
        <w:pStyle w:val="Listenabsatz"/>
        <w:numPr>
          <w:ilvl w:val="0"/>
          <w:numId w:val="28"/>
        </w:numPr>
      </w:pPr>
      <w:r>
        <w:t>Momentan keine neuronalen Netze trainiert, dafür waren zu wenig Daten vorhanden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531022" w14:textId="77777777" w:rsidR="006B1A5F" w:rsidRDefault="006B1A5F">
      <w:r>
        <w:separator/>
      </w:r>
    </w:p>
  </w:endnote>
  <w:endnote w:type="continuationSeparator" w:id="0">
    <w:p w14:paraId="6B3EB018" w14:textId="77777777" w:rsidR="006B1A5F" w:rsidRDefault="006B1A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8" w14:textId="6084B9AA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2018</w:t>
    </w:r>
  </w:p>
  <w:p w14:paraId="67437819" w14:textId="6BEDEE9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0F0EF7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0F0EF7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C46197" w14:textId="77777777" w:rsidR="006B1A5F" w:rsidRDefault="006B1A5F">
      <w:r>
        <w:separator/>
      </w:r>
    </w:p>
  </w:footnote>
  <w:footnote w:type="continuationSeparator" w:id="0">
    <w:p w14:paraId="5B7FF986" w14:textId="77777777" w:rsidR="006B1A5F" w:rsidRDefault="006B1A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C686B"/>
    <w:multiLevelType w:val="hybridMultilevel"/>
    <w:tmpl w:val="CFAC830E"/>
    <w:lvl w:ilvl="0" w:tplc="A6161228">
      <w:numFmt w:val="bullet"/>
      <w:lvlText w:val=""/>
      <w:lvlJc w:val="left"/>
      <w:pPr>
        <w:ind w:left="-207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7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0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1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3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0"/>
  </w:num>
  <w:num w:numId="4">
    <w:abstractNumId w:val="15"/>
  </w:num>
  <w:num w:numId="5">
    <w:abstractNumId w:val="10"/>
  </w:num>
  <w:num w:numId="6">
    <w:abstractNumId w:val="12"/>
  </w:num>
  <w:num w:numId="7">
    <w:abstractNumId w:val="25"/>
  </w:num>
  <w:num w:numId="8">
    <w:abstractNumId w:val="25"/>
  </w:num>
  <w:num w:numId="9">
    <w:abstractNumId w:val="4"/>
  </w:num>
  <w:num w:numId="10">
    <w:abstractNumId w:val="14"/>
  </w:num>
  <w:num w:numId="11">
    <w:abstractNumId w:val="13"/>
  </w:num>
  <w:num w:numId="12">
    <w:abstractNumId w:val="3"/>
  </w:num>
  <w:num w:numId="13">
    <w:abstractNumId w:val="24"/>
  </w:num>
  <w:num w:numId="14">
    <w:abstractNumId w:val="8"/>
  </w:num>
  <w:num w:numId="15">
    <w:abstractNumId w:val="17"/>
  </w:num>
  <w:num w:numId="16">
    <w:abstractNumId w:val="22"/>
  </w:num>
  <w:num w:numId="17">
    <w:abstractNumId w:val="20"/>
  </w:num>
  <w:num w:numId="18">
    <w:abstractNumId w:val="7"/>
  </w:num>
  <w:num w:numId="19">
    <w:abstractNumId w:val="16"/>
  </w:num>
  <w:num w:numId="20">
    <w:abstractNumId w:val="19"/>
  </w:num>
  <w:num w:numId="21">
    <w:abstractNumId w:val="5"/>
  </w:num>
  <w:num w:numId="22">
    <w:abstractNumId w:val="21"/>
  </w:num>
  <w:num w:numId="23">
    <w:abstractNumId w:val="1"/>
  </w:num>
  <w:num w:numId="24">
    <w:abstractNumId w:val="18"/>
  </w:num>
  <w:num w:numId="25">
    <w:abstractNumId w:val="2"/>
  </w:num>
  <w:num w:numId="26">
    <w:abstractNumId w:val="11"/>
  </w:num>
  <w:num w:numId="27">
    <w:abstractNumId w:val="23"/>
  </w:num>
  <w:num w:numId="2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3BF2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0EF7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6EE6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35E7E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2A47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1A5F"/>
    <w:rsid w:val="006B3435"/>
    <w:rsid w:val="006C6C91"/>
    <w:rsid w:val="006D072B"/>
    <w:rsid w:val="006D2D01"/>
    <w:rsid w:val="006D3282"/>
    <w:rsid w:val="006E3DC6"/>
    <w:rsid w:val="006E49A9"/>
    <w:rsid w:val="006E4C09"/>
    <w:rsid w:val="006F1390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C74D5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00E3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benwasd/baernhaeckt18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70B57C2D1E1BA47A15B9D18BF303BBB" ma:contentTypeVersion="6" ma:contentTypeDescription="Ein neues Dokument erstellen." ma:contentTypeScope="" ma:versionID="e71ee13702439675065cab9ee0449d3b">
  <xsd:schema xmlns:xsd="http://www.w3.org/2001/XMLSchema" xmlns:xs="http://www.w3.org/2001/XMLSchema" xmlns:p="http://schemas.microsoft.com/office/2006/metadata/properties" xmlns:ns2="7e812a76-a802-483b-96ee-018b1e256f67" xmlns:ns3="9d2430ca-355f-4524-ae92-827ed8416487" targetNamespace="http://schemas.microsoft.com/office/2006/metadata/properties" ma:root="true" ma:fieldsID="99d3352fe4d766d3e2a784036beb071e" ns2:_="" ns3:_="">
    <xsd:import namespace="7e812a76-a802-483b-96ee-018b1e256f67"/>
    <xsd:import namespace="9d2430ca-355f-4524-ae92-827ed841648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812a76-a802-483b-96ee-018b1e256f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430ca-355f-4524-ae92-827ed8416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5DCC5A-0AAD-4F7D-A8AA-6A672DD124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812a76-a802-483b-96ee-018b1e256f67"/>
    <ds:schemaRef ds:uri="9d2430ca-355f-4524-ae92-827ed8416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F3ADF9E-AF39-45EB-AB21-C443BFCC5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221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Bärn Häckt Bewertungskriterien</vt:lpstr>
    </vt:vector>
  </TitlesOfParts>
  <Manager>Adrian Rieder</Manager>
  <Company>GARAIOTechnology Lab</Company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Bewertungskriterien</dc:title>
  <dc:subject>Firmenportrait</dc:subject>
  <dc:creator>thomas.mueller@garaio.com</dc:creator>
  <cp:keywords>BaernHaeckt</cp:keywords>
  <cp:lastModifiedBy>Stefan Stegmüller</cp:lastModifiedBy>
  <cp:revision>11</cp:revision>
  <cp:lastPrinted>2011-10-28T11:01:00Z</cp:lastPrinted>
  <dcterms:created xsi:type="dcterms:W3CDTF">2018-08-21T05:53:00Z</dcterms:created>
  <dcterms:modified xsi:type="dcterms:W3CDTF">2018-08-25T18:50:00Z</dcterms:modified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0x010100570B57C2D1E1BA47A15B9D18BF303BBB</vt:lpwstr>
  </property>
</Properties>
</file>