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1BD0B44E" w:rsidR="00343630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52"/>
          <w:szCs w:val="72"/>
        </w:rPr>
      </w:pPr>
      <w:r w:rsidRPr="00602A47">
        <w:rPr>
          <w:b/>
          <w:sz w:val="52"/>
          <w:szCs w:val="72"/>
        </w:rPr>
        <w:t>«</w:t>
      </w:r>
      <w:proofErr w:type="spellStart"/>
      <w:r w:rsidR="002B2C88">
        <w:rPr>
          <w:b/>
          <w:sz w:val="52"/>
          <w:szCs w:val="72"/>
        </w:rPr>
        <w:t>VU</w:t>
      </w:r>
      <w:r w:rsidR="00602A47" w:rsidRPr="00602A47">
        <w:rPr>
          <w:b/>
          <w:sz w:val="52"/>
          <w:szCs w:val="72"/>
        </w:rPr>
        <w:t>nit</w:t>
      </w:r>
      <w:proofErr w:type="spellEnd"/>
      <w:r w:rsidRPr="00602A47">
        <w:rPr>
          <w:b/>
          <w:sz w:val="52"/>
          <w:szCs w:val="72"/>
        </w:rPr>
        <w:t>»</w:t>
      </w:r>
    </w:p>
    <w:p w14:paraId="3ADEA425" w14:textId="61339CAE" w:rsidR="00FD79EC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48"/>
          <w:szCs w:val="72"/>
        </w:rPr>
      </w:pPr>
      <w:r w:rsidRPr="00602A47">
        <w:rPr>
          <w:b/>
          <w:sz w:val="48"/>
          <w:szCs w:val="72"/>
        </w:rPr>
        <w:t>«</w:t>
      </w:r>
      <w:r w:rsidR="00602A47" w:rsidRPr="00602A47">
        <w:rPr>
          <w:b/>
          <w:sz w:val="48"/>
          <w:szCs w:val="72"/>
        </w:rPr>
        <w:t>Eidgenössische Stiftungsaufsicht</w:t>
      </w:r>
      <w:r w:rsidRPr="00602A47">
        <w:rPr>
          <w:b/>
          <w:sz w:val="48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07362C54" w14:textId="0EAF4D3D" w:rsidR="00E8369F" w:rsidRPr="00842D72" w:rsidRDefault="00E8369F" w:rsidP="005E3EEA">
      <w:pPr>
        <w:ind w:left="-567"/>
        <w:rPr>
          <w:b/>
        </w:rPr>
      </w:pPr>
      <w:r w:rsidRPr="00842D72">
        <w:rPr>
          <w:b/>
        </w:rPr>
        <w:lastRenderedPageBreak/>
        <w:t xml:space="preserve">Aktueller Stand des </w:t>
      </w:r>
      <w:proofErr w:type="spellStart"/>
      <w:r w:rsidRPr="00842D72">
        <w:rPr>
          <w:b/>
        </w:rPr>
        <w:t>Sourcecodes</w:t>
      </w:r>
      <w:proofErr w:type="spellEnd"/>
    </w:p>
    <w:p w14:paraId="09612E89" w14:textId="77777777" w:rsidR="000F18A8" w:rsidRDefault="000F18A8" w:rsidP="000F18A8"/>
    <w:p w14:paraId="1D755985" w14:textId="4E28AC27" w:rsidR="00E8369F" w:rsidRPr="000F18A8" w:rsidRDefault="00B8532D" w:rsidP="000F18A8">
      <w:pPr>
        <w:rPr>
          <w:sz w:val="28"/>
        </w:rPr>
      </w:pPr>
      <w:hyperlink r:id="rId12" w:history="1">
        <w:r w:rsidR="006F1390" w:rsidRPr="000F18A8">
          <w:rPr>
            <w:rStyle w:val="Hyperlink"/>
            <w:rFonts w:cs="Arial"/>
            <w:sz w:val="28"/>
          </w:rPr>
          <w:t>https://github.com/benwasd/baernhaeckt18</w:t>
        </w:r>
      </w:hyperlink>
    </w:p>
    <w:p w14:paraId="3AEDC677" w14:textId="533EA4CD" w:rsidR="000F18A8" w:rsidRDefault="000F18A8" w:rsidP="00E8369F">
      <w:pPr>
        <w:ind w:left="-567"/>
      </w:pPr>
    </w:p>
    <w:p w14:paraId="2545202B" w14:textId="77777777" w:rsidR="001A7A55" w:rsidRDefault="001A7A55" w:rsidP="00E8369F">
      <w:pPr>
        <w:ind w:left="-567"/>
      </w:pPr>
    </w:p>
    <w:p w14:paraId="278AF5D1" w14:textId="1EAB3EAF" w:rsidR="00E8369F" w:rsidRPr="00842D72" w:rsidRDefault="001A7A55" w:rsidP="00E8369F">
      <w:pPr>
        <w:ind w:left="-567"/>
        <w:rPr>
          <w:b/>
        </w:rPr>
      </w:pPr>
      <w:r>
        <w:rPr>
          <w:b/>
        </w:rPr>
        <w:t>Fokus</w:t>
      </w:r>
      <w:r w:rsidR="00842D72">
        <w:rPr>
          <w:b/>
        </w:rPr>
        <w:t>, Technische Grundlage</w:t>
      </w:r>
    </w:p>
    <w:p w14:paraId="768D357D" w14:textId="77777777" w:rsidR="00842D72" w:rsidRDefault="00842D72" w:rsidP="00E8369F">
      <w:pPr>
        <w:ind w:left="-567"/>
      </w:pPr>
    </w:p>
    <w:p w14:paraId="63BBEB59" w14:textId="77777777" w:rsidR="006862B3" w:rsidRDefault="00E8369F" w:rsidP="006862B3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3DD4E3B2" w14:textId="1EC75836" w:rsidR="0046229A" w:rsidRDefault="0046229A" w:rsidP="006862B3">
      <w:pPr>
        <w:pStyle w:val="Listenabsatz"/>
        <w:numPr>
          <w:ilvl w:val="1"/>
          <w:numId w:val="27"/>
        </w:numPr>
      </w:pPr>
      <w:r>
        <w:t xml:space="preserve">Bereitgestellte Daten der </w:t>
      </w:r>
      <w:r w:rsidR="00842D72">
        <w:t xml:space="preserve">~ </w:t>
      </w:r>
      <w:r>
        <w:t xml:space="preserve">4000 Stiftungen mit verschiedenen </w:t>
      </w:r>
      <w:r w:rsidR="005501DE">
        <w:t>Techniken an</w:t>
      </w:r>
      <w:r>
        <w:t>reichern</w:t>
      </w:r>
    </w:p>
    <w:p w14:paraId="1E7D26E0" w14:textId="12BF84F9" w:rsidR="0046229A" w:rsidRDefault="00842D72" w:rsidP="00842D72">
      <w:pPr>
        <w:pStyle w:val="Listenabsatz"/>
        <w:numPr>
          <w:ilvl w:val="1"/>
          <w:numId w:val="27"/>
        </w:numPr>
      </w:pPr>
      <w:r w:rsidRPr="00842D72">
        <w:t>Stiftungsratsmitglieder</w:t>
      </w:r>
      <w:r w:rsidR="0046229A">
        <w:t>-Vernetzung mit einem Graph sichtbar machen</w:t>
      </w:r>
    </w:p>
    <w:p w14:paraId="1595A0DE" w14:textId="0407E85D" w:rsidR="00AC74D5" w:rsidRDefault="005501DE" w:rsidP="006862B3">
      <w:pPr>
        <w:pStyle w:val="Listenabsatz"/>
        <w:numPr>
          <w:ilvl w:val="1"/>
          <w:numId w:val="27"/>
        </w:numPr>
      </w:pPr>
      <w:r>
        <w:t xml:space="preserve">Geographische </w:t>
      </w:r>
      <w:r>
        <w:t>D</w:t>
      </w:r>
      <w:r w:rsidR="00842D72">
        <w:t>ichte der Stiftungen</w:t>
      </w:r>
      <w:r>
        <w:t xml:space="preserve"> visualisieren</w:t>
      </w:r>
    </w:p>
    <w:p w14:paraId="08048D13" w14:textId="48F1B083" w:rsidR="00842D72" w:rsidRDefault="00842D72" w:rsidP="006862B3">
      <w:pPr>
        <w:pStyle w:val="Listenabsatz"/>
        <w:numPr>
          <w:ilvl w:val="1"/>
          <w:numId w:val="27"/>
        </w:numPr>
      </w:pPr>
      <w:r>
        <w:t xml:space="preserve">Übersicht über </w:t>
      </w:r>
      <w:r w:rsidR="005501DE">
        <w:t>die Zwecke der Stiftungen</w:t>
      </w:r>
    </w:p>
    <w:p w14:paraId="19051D8F" w14:textId="15B923BB" w:rsidR="00E8369F" w:rsidRDefault="00E8369F" w:rsidP="006862B3"/>
    <w:p w14:paraId="4CC07748" w14:textId="308FE4D4" w:rsidR="006F1390" w:rsidRDefault="00E8369F" w:rsidP="006F1390">
      <w:pPr>
        <w:pStyle w:val="Listenabsatz"/>
        <w:numPr>
          <w:ilvl w:val="0"/>
          <w:numId w:val="27"/>
        </w:numPr>
      </w:pPr>
      <w:r>
        <w:t>Welche technischen Grundsatzentscheide habt ihr gefällt?</w:t>
      </w:r>
      <w:bookmarkStart w:id="5" w:name="_GoBack"/>
      <w:bookmarkEnd w:id="5"/>
    </w:p>
    <w:p w14:paraId="4295ADC8" w14:textId="55026E58" w:rsidR="001C3C05" w:rsidRDefault="001C3C05" w:rsidP="001C3C05"/>
    <w:p w14:paraId="667DF6EE" w14:textId="472ED644" w:rsidR="001C3C05" w:rsidRDefault="00616FDC" w:rsidP="001C3C05">
      <w:r w:rsidRPr="00616FDC">
        <w:rPr>
          <w:noProof/>
        </w:rPr>
        <w:drawing>
          <wp:inline distT="0" distB="0" distL="0" distR="0" wp14:anchorId="33122DDB" wp14:editId="67E63DE7">
            <wp:extent cx="5194107" cy="3967127"/>
            <wp:effectExtent l="3810" t="0" r="0" b="0"/>
            <wp:docPr id="1" name="Grafik 1" descr="C:\Users\bm\Downloads\WhatsApp Image 2018-08-26 at 09.53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\Downloads\WhatsApp Image 2018-08-26 at 09.53.5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" r="5432" b="5553"/>
                    <a:stretch/>
                  </pic:blipFill>
                  <pic:spPr bwMode="auto">
                    <a:xfrm rot="5400000">
                      <a:off x="0" y="0"/>
                      <a:ext cx="5198477" cy="397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A79B" w14:textId="1F23BA1A" w:rsidR="00D002E0" w:rsidRDefault="00D002E0" w:rsidP="001C3C05"/>
    <w:p w14:paraId="58A8C514" w14:textId="3C19F2AC" w:rsidR="00616FDC" w:rsidRDefault="00616FDC" w:rsidP="001C3C05"/>
    <w:p w14:paraId="6EE57A3F" w14:textId="79242099" w:rsidR="001C3C05" w:rsidRDefault="001C3C05" w:rsidP="001C3C05">
      <w:pPr>
        <w:pStyle w:val="Listenabsatz"/>
        <w:numPr>
          <w:ilvl w:val="1"/>
          <w:numId w:val="27"/>
        </w:numPr>
      </w:pPr>
      <w:r>
        <w:t>Kleine Crawler arbeiten parallel auf einem zentralen Datengefäss</w:t>
      </w:r>
    </w:p>
    <w:p w14:paraId="69976562" w14:textId="31566480" w:rsidR="001C3C05" w:rsidRDefault="001C3C05" w:rsidP="001C3C05">
      <w:pPr>
        <w:pStyle w:val="Listenabsatz"/>
        <w:numPr>
          <w:ilvl w:val="1"/>
          <w:numId w:val="27"/>
        </w:numPr>
      </w:pPr>
      <w:proofErr w:type="spellStart"/>
      <w:r>
        <w:t>Elastic</w:t>
      </w:r>
      <w:proofErr w:type="spellEnd"/>
      <w:r>
        <w:t xml:space="preserve"> Search als Datencluster</w:t>
      </w:r>
    </w:p>
    <w:p w14:paraId="2CB4E6DD" w14:textId="4B1423A6" w:rsidR="000D5C5A" w:rsidRDefault="006862B3" w:rsidP="000D5C5A">
      <w:pPr>
        <w:pStyle w:val="Listenabsatz"/>
        <w:numPr>
          <w:ilvl w:val="1"/>
          <w:numId w:val="27"/>
        </w:numPr>
      </w:pPr>
      <w:r>
        <w:t>Visualisierung</w:t>
      </w:r>
      <w:r w:rsidR="001C3C05">
        <w:t>en</w:t>
      </w:r>
      <w:r>
        <w:t xml:space="preserve"> in </w:t>
      </w:r>
      <w:proofErr w:type="spellStart"/>
      <w:r>
        <w:t>Kibana</w:t>
      </w:r>
      <w:proofErr w:type="spellEnd"/>
    </w:p>
    <w:p w14:paraId="5EA87EEE" w14:textId="0AB32421" w:rsidR="000D5C5A" w:rsidRDefault="000D5C5A">
      <w:r>
        <w:br w:type="page"/>
      </w:r>
    </w:p>
    <w:p w14:paraId="23CC90A7" w14:textId="00262BF7" w:rsidR="00E8369F" w:rsidRDefault="00E8369F" w:rsidP="006862B3"/>
    <w:p w14:paraId="22417D25" w14:textId="3B1E17FF" w:rsidR="00E8369F" w:rsidRPr="000D5C5A" w:rsidRDefault="00E8369F" w:rsidP="00E8369F">
      <w:pPr>
        <w:ind w:left="-567"/>
        <w:rPr>
          <w:b/>
        </w:rPr>
      </w:pPr>
      <w:r w:rsidRPr="000D5C5A">
        <w:rPr>
          <w:b/>
        </w:rPr>
        <w:t>Technischer Aufbau</w:t>
      </w:r>
    </w:p>
    <w:p w14:paraId="0C8B52C1" w14:textId="77777777" w:rsidR="00104065" w:rsidRDefault="00104065" w:rsidP="00E8369F">
      <w:pPr>
        <w:ind w:left="-567"/>
      </w:pPr>
    </w:p>
    <w:p w14:paraId="18B597CF" w14:textId="6E018200" w:rsidR="00AC74D5" w:rsidRDefault="00E8369F" w:rsidP="00AC74D5">
      <w:pPr>
        <w:pStyle w:val="Listenabsatz"/>
        <w:numPr>
          <w:ilvl w:val="0"/>
          <w:numId w:val="27"/>
        </w:numPr>
      </w:pPr>
      <w:r>
        <w:t>Welche Komponenten</w:t>
      </w:r>
      <w:r w:rsidR="00104065">
        <w:t>, Services</w:t>
      </w:r>
      <w:r>
        <w:t xml:space="preserve"> und Frameworks habt ihr verwendet?</w:t>
      </w:r>
    </w:p>
    <w:p w14:paraId="60F7C3A8" w14:textId="3383362E" w:rsidR="00104065" w:rsidRDefault="00104065" w:rsidP="00104065">
      <w:pPr>
        <w:pStyle w:val="Listenabsatz"/>
        <w:numPr>
          <w:ilvl w:val="1"/>
          <w:numId w:val="27"/>
        </w:numPr>
      </w:pPr>
      <w:r>
        <w:t xml:space="preserve">.NET Core, .NET </w:t>
      </w:r>
      <w:proofErr w:type="spellStart"/>
      <w:r>
        <w:t>Standart</w:t>
      </w:r>
      <w:proofErr w:type="spellEnd"/>
      <w:r>
        <w:t xml:space="preserve"> und .NET Framework</w:t>
      </w:r>
    </w:p>
    <w:p w14:paraId="4BC25D39" w14:textId="5CA68D3B" w:rsidR="00104065" w:rsidRDefault="00104065" w:rsidP="00104065">
      <w:pPr>
        <w:pStyle w:val="Listenabsatz"/>
        <w:numPr>
          <w:ilvl w:val="1"/>
          <w:numId w:val="27"/>
        </w:numPr>
      </w:pPr>
      <w:proofErr w:type="spellStart"/>
      <w:r>
        <w:t>Aspose</w:t>
      </w:r>
      <w:proofErr w:type="spellEnd"/>
      <w:r>
        <w:t xml:space="preserve"> zum Verarbeiten von PDFs</w:t>
      </w:r>
    </w:p>
    <w:p w14:paraId="0D629051" w14:textId="77777777" w:rsidR="00104065" w:rsidRDefault="00104065" w:rsidP="00104065">
      <w:pPr>
        <w:pStyle w:val="Listenabsatz"/>
        <w:numPr>
          <w:ilvl w:val="1"/>
          <w:numId w:val="27"/>
        </w:numPr>
      </w:pPr>
      <w:proofErr w:type="spellStart"/>
      <w:r>
        <w:t>Azure</w:t>
      </w:r>
      <w:proofErr w:type="spellEnd"/>
      <w:r>
        <w:t xml:space="preserve"> </w:t>
      </w:r>
      <w:proofErr w:type="spellStart"/>
      <w:r w:rsidRPr="00104065">
        <w:t>Cognitive</w:t>
      </w:r>
      <w:proofErr w:type="spellEnd"/>
      <w:r w:rsidRPr="00104065">
        <w:t xml:space="preserve"> Services</w:t>
      </w:r>
      <w:r>
        <w:t xml:space="preserve">, </w:t>
      </w:r>
      <w:r w:rsidRPr="00104065">
        <w:t>Text Analytics</w:t>
      </w:r>
      <w:r>
        <w:t xml:space="preserve"> API</w:t>
      </w:r>
    </w:p>
    <w:p w14:paraId="4FD25056" w14:textId="721BAC30" w:rsidR="00104065" w:rsidRDefault="00104065" w:rsidP="001536C0">
      <w:pPr>
        <w:pStyle w:val="Listenabsatz"/>
        <w:numPr>
          <w:ilvl w:val="1"/>
          <w:numId w:val="27"/>
        </w:numPr>
      </w:pPr>
      <w:proofErr w:type="spellStart"/>
      <w:r>
        <w:t>Chromium</w:t>
      </w:r>
      <w:proofErr w:type="spellEnd"/>
      <w:r w:rsidR="001536C0">
        <w:t xml:space="preserve"> &amp; </w:t>
      </w:r>
      <w:proofErr w:type="spellStart"/>
      <w:r w:rsidR="001536C0" w:rsidRPr="001536C0">
        <w:t>CefSharp</w:t>
      </w:r>
      <w:proofErr w:type="spellEnd"/>
      <w:r>
        <w:t xml:space="preserve">, zum Crawlen von interaktiven </w:t>
      </w:r>
      <w:proofErr w:type="spellStart"/>
      <w:r>
        <w:t>Webseiten</w:t>
      </w:r>
      <w:proofErr w:type="spellEnd"/>
    </w:p>
    <w:p w14:paraId="1B3EB71F" w14:textId="4399347C" w:rsidR="00104065" w:rsidRDefault="00AC74D5" w:rsidP="00D962CA">
      <w:pPr>
        <w:pStyle w:val="Listenabsatz"/>
        <w:numPr>
          <w:ilvl w:val="1"/>
          <w:numId w:val="27"/>
        </w:numPr>
      </w:pPr>
      <w:proofErr w:type="spellStart"/>
      <w:r>
        <w:t>Elastic</w:t>
      </w:r>
      <w:proofErr w:type="spellEnd"/>
      <w:r>
        <w:t xml:space="preserve"> Search </w:t>
      </w:r>
      <w:r w:rsidR="00104065">
        <w:t xml:space="preserve">Cluster, </w:t>
      </w:r>
      <w:r w:rsidR="00104065">
        <w:t xml:space="preserve">hostet von </w:t>
      </w:r>
      <w:proofErr w:type="spellStart"/>
      <w:r w:rsidR="00104065">
        <w:t>Azure</w:t>
      </w:r>
      <w:proofErr w:type="spellEnd"/>
    </w:p>
    <w:p w14:paraId="2B57FE88" w14:textId="249741CC" w:rsidR="00104065" w:rsidRDefault="00104065" w:rsidP="00104065">
      <w:pPr>
        <w:pStyle w:val="Listenabsatz"/>
        <w:numPr>
          <w:ilvl w:val="1"/>
          <w:numId w:val="27"/>
        </w:numPr>
      </w:pPr>
      <w:proofErr w:type="spellStart"/>
      <w:r>
        <w:t>Kibana</w:t>
      </w:r>
      <w:proofErr w:type="spellEnd"/>
      <w:r>
        <w:t>, hostet von</w:t>
      </w:r>
      <w:r>
        <w:t xml:space="preserve"> </w:t>
      </w:r>
      <w:proofErr w:type="spellStart"/>
      <w:r>
        <w:t>Azure</w:t>
      </w:r>
      <w:proofErr w:type="spellEnd"/>
    </w:p>
    <w:p w14:paraId="60E6EB56" w14:textId="77777777" w:rsidR="00AC74D5" w:rsidRDefault="00AC74D5" w:rsidP="00AC74D5"/>
    <w:p w14:paraId="518AB754" w14:textId="2576FAC6" w:rsidR="00AC74D5" w:rsidRDefault="00E8369F" w:rsidP="00AC74D5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607F342D" w14:textId="7C266AD0" w:rsidR="00104065" w:rsidRDefault="00104065" w:rsidP="00104065">
      <w:pPr>
        <w:pStyle w:val="Listenabsatz"/>
        <w:numPr>
          <w:ilvl w:val="1"/>
          <w:numId w:val="27"/>
        </w:numPr>
      </w:pPr>
      <w:r>
        <w:t>Bilanzsummen wurden evaluiert indem:</w:t>
      </w:r>
    </w:p>
    <w:p w14:paraId="68DCAC7D" w14:textId="437D9410" w:rsidR="00104065" w:rsidRDefault="00104065" w:rsidP="00104065">
      <w:pPr>
        <w:pStyle w:val="Listenabsatz"/>
        <w:numPr>
          <w:ilvl w:val="2"/>
          <w:numId w:val="27"/>
        </w:numPr>
      </w:pPr>
      <w:r>
        <w:t>Crawlen von Jahres</w:t>
      </w:r>
      <w:r w:rsidR="001536C0">
        <w:t>b</w:t>
      </w:r>
      <w:r>
        <w:t>erichten</w:t>
      </w:r>
      <w:r w:rsidR="001536C0">
        <w:t>/-rechnungen</w:t>
      </w:r>
      <w:r>
        <w:t xml:space="preserve"> mittels Google Suchen</w:t>
      </w:r>
    </w:p>
    <w:p w14:paraId="3530AD05" w14:textId="703203D7" w:rsidR="00104065" w:rsidRDefault="001536C0" w:rsidP="001536C0">
      <w:pPr>
        <w:pStyle w:val="Listenabsatz"/>
        <w:numPr>
          <w:ilvl w:val="2"/>
          <w:numId w:val="27"/>
        </w:numPr>
      </w:pPr>
      <w:r>
        <w:t xml:space="preserve">Parsen der PDF </w:t>
      </w:r>
      <w:r>
        <w:t>Jahresberichten/-rechnungen</w:t>
      </w:r>
      <w:r>
        <w:t xml:space="preserve"> (</w:t>
      </w:r>
      <w:proofErr w:type="spellStart"/>
      <w:r>
        <w:t>Aspose</w:t>
      </w:r>
      <w:proofErr w:type="spellEnd"/>
      <w:r>
        <w:t>)</w:t>
      </w:r>
    </w:p>
    <w:p w14:paraId="4C839737" w14:textId="56F44DF7" w:rsidR="001536C0" w:rsidRDefault="001536C0" w:rsidP="001536C0">
      <w:pPr>
        <w:pStyle w:val="Listenabsatz"/>
        <w:numPr>
          <w:ilvl w:val="2"/>
          <w:numId w:val="27"/>
        </w:numPr>
      </w:pPr>
      <w:r>
        <w:t>Extrahieren nach Total Aktiven</w:t>
      </w:r>
    </w:p>
    <w:p w14:paraId="3B00CECA" w14:textId="4382CBEF" w:rsidR="001536C0" w:rsidRDefault="001536C0" w:rsidP="001536C0">
      <w:pPr>
        <w:pStyle w:val="Listenabsatz"/>
        <w:numPr>
          <w:ilvl w:val="1"/>
          <w:numId w:val="27"/>
        </w:numPr>
      </w:pPr>
      <w:proofErr w:type="spellStart"/>
      <w:r>
        <w:t>Textanalytics</w:t>
      </w:r>
      <w:proofErr w:type="spellEnd"/>
      <w:r>
        <w:t xml:space="preserve"> zum Erkennen der Sprache der Zweckbeschreibung der Stiftung</w:t>
      </w:r>
    </w:p>
    <w:p w14:paraId="0BD6604D" w14:textId="43698979" w:rsidR="001536C0" w:rsidRDefault="001536C0" w:rsidP="001536C0">
      <w:pPr>
        <w:pStyle w:val="Listenabsatz"/>
        <w:numPr>
          <w:ilvl w:val="1"/>
          <w:numId w:val="27"/>
        </w:numPr>
      </w:pPr>
      <w:r>
        <w:t>Aus dem Stiftungszweck «Key Phrase» extrahieren um als Stiftungstags zu verwenden</w:t>
      </w:r>
    </w:p>
    <w:p w14:paraId="42CBD242" w14:textId="6DADC3CD" w:rsidR="001536C0" w:rsidRDefault="001536C0" w:rsidP="00D002E0">
      <w:pPr>
        <w:pStyle w:val="Listenabsatz"/>
        <w:numPr>
          <w:ilvl w:val="1"/>
          <w:numId w:val="27"/>
        </w:numPr>
      </w:pPr>
      <w:r>
        <w:t xml:space="preserve">Stiftungsratsmitglieder komplex aus einer Java Server </w:t>
      </w:r>
      <w:proofErr w:type="spellStart"/>
      <w:r>
        <w:t>Faces</w:t>
      </w:r>
      <w:proofErr w:type="spellEnd"/>
      <w:r>
        <w:t xml:space="preserve"> Webapplikation </w:t>
      </w:r>
      <w:r w:rsidR="00D002E0">
        <w:t>extrahieren</w:t>
      </w:r>
      <w:r>
        <w:t>, mangels API</w:t>
      </w:r>
      <w:r w:rsidR="00D002E0">
        <w:t xml:space="preserve">, </w:t>
      </w:r>
      <w:r w:rsidR="00D002E0" w:rsidRPr="00D002E0">
        <w:t xml:space="preserve">Script </w:t>
      </w:r>
      <w:proofErr w:type="spellStart"/>
      <w:r w:rsidR="00D002E0" w:rsidRPr="00D002E0">
        <w:t>Execution</w:t>
      </w:r>
      <w:proofErr w:type="spellEnd"/>
      <w:r w:rsidR="00D002E0" w:rsidRPr="00D002E0">
        <w:t xml:space="preserve"> </w:t>
      </w:r>
      <w:r w:rsidR="00D002E0">
        <w:t xml:space="preserve">und daher wurde eine </w:t>
      </w:r>
      <w:proofErr w:type="spellStart"/>
      <w:r w:rsidR="00D002E0">
        <w:t>Browserplatform</w:t>
      </w:r>
      <w:proofErr w:type="spellEnd"/>
      <w:r w:rsidR="00D002E0">
        <w:t xml:space="preserve"> nötig</w:t>
      </w:r>
    </w:p>
    <w:p w14:paraId="0743534A" w14:textId="4FAAC822" w:rsidR="00D002E0" w:rsidRDefault="00D002E0" w:rsidP="00D002E0">
      <w:pPr>
        <w:pStyle w:val="Listenabsatz"/>
        <w:numPr>
          <w:ilvl w:val="1"/>
          <w:numId w:val="27"/>
        </w:numPr>
      </w:pPr>
      <w:proofErr w:type="spellStart"/>
      <w:r>
        <w:t>Elastic</w:t>
      </w:r>
      <w:proofErr w:type="spellEnd"/>
      <w:r>
        <w:t xml:space="preserve"> Search: Speicherung</w:t>
      </w:r>
      <w:r>
        <w:t>, Indexierung</w:t>
      </w:r>
      <w:r>
        <w:t xml:space="preserve"> der Daten, Analyse von Keywords</w:t>
      </w:r>
    </w:p>
    <w:p w14:paraId="0132D1FE" w14:textId="419C0D07" w:rsidR="00D002E0" w:rsidRDefault="00D002E0" w:rsidP="000D5C5A">
      <w:pPr>
        <w:pStyle w:val="Listenabsatz"/>
        <w:numPr>
          <w:ilvl w:val="1"/>
          <w:numId w:val="27"/>
        </w:numPr>
      </w:pPr>
      <w:proofErr w:type="spellStart"/>
      <w:r>
        <w:t>K</w:t>
      </w:r>
      <w:r>
        <w:t>i</w:t>
      </w:r>
      <w:r>
        <w:t>bana</w:t>
      </w:r>
      <w:proofErr w:type="spellEnd"/>
      <w:r>
        <w:t xml:space="preserve">: Visualisierung der Daten in </w:t>
      </w:r>
      <w:proofErr w:type="spellStart"/>
      <w:r>
        <w:t>Elastic</w:t>
      </w:r>
      <w:proofErr w:type="spellEnd"/>
      <w:r>
        <w:t xml:space="preserve"> Search</w:t>
      </w:r>
    </w:p>
    <w:p w14:paraId="73560D54" w14:textId="79D577DD" w:rsidR="00E8369F" w:rsidRDefault="00E8369F" w:rsidP="000D5C5A"/>
    <w:p w14:paraId="0D644749" w14:textId="77777777" w:rsidR="000D5C5A" w:rsidRDefault="000D5C5A" w:rsidP="000D5C5A"/>
    <w:p w14:paraId="0267AB9C" w14:textId="77777777" w:rsidR="00E8369F" w:rsidRPr="000D5C5A" w:rsidRDefault="00E8369F" w:rsidP="00E8369F">
      <w:pPr>
        <w:ind w:left="-567"/>
        <w:rPr>
          <w:b/>
        </w:rPr>
      </w:pPr>
      <w:r w:rsidRPr="000D5C5A">
        <w:rPr>
          <w:b/>
        </w:rPr>
        <w:t>Implementation</w:t>
      </w:r>
    </w:p>
    <w:p w14:paraId="7A7364FF" w14:textId="77777777" w:rsidR="000D5C5A" w:rsidRDefault="00E8369F" w:rsidP="000D5C5A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E2F419B" w14:textId="53E7B0B8" w:rsidR="00E8369F" w:rsidRDefault="00C500E3" w:rsidP="000D5C5A">
      <w:pPr>
        <w:pStyle w:val="Listenabsatz"/>
        <w:numPr>
          <w:ilvl w:val="1"/>
          <w:numId w:val="27"/>
        </w:numPr>
      </w:pPr>
      <w:r>
        <w:t>Schwierigkeiten lagen vor allem bei ZEFIX und Handelsregister  Services, sowie Einschränkungen bei diversen APIs (Zeitliche Beschränkung der Abfragen, Blocks durch Google)</w:t>
      </w:r>
      <w:r w:rsidR="00AC74D5">
        <w:br/>
      </w:r>
    </w:p>
    <w:p w14:paraId="76991FE7" w14:textId="77777777" w:rsidR="000D5C5A" w:rsidRDefault="00E8369F" w:rsidP="000D5C5A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415D2C71" w14:textId="77777777" w:rsidR="000D5C5A" w:rsidRDefault="00297D41" w:rsidP="000D5C5A">
      <w:pPr>
        <w:pStyle w:val="Listenabsatz"/>
        <w:numPr>
          <w:ilvl w:val="1"/>
          <w:numId w:val="27"/>
        </w:numPr>
      </w:pPr>
      <w:r>
        <w:t>Daten aus strukturierten und unstrukturierten Quellen werden aggregiert und können dann ausgewertet werden, «Big Data»</w:t>
      </w:r>
    </w:p>
    <w:p w14:paraId="68359E59" w14:textId="4066C33F" w:rsidR="00297D41" w:rsidRDefault="00297D41" w:rsidP="000D5C5A">
      <w:pPr>
        <w:pStyle w:val="Listenabsatz"/>
        <w:numPr>
          <w:ilvl w:val="1"/>
          <w:numId w:val="27"/>
        </w:numPr>
      </w:pPr>
      <w:r>
        <w:t>Cloud Lösung</w:t>
      </w:r>
    </w:p>
    <w:p w14:paraId="2643CCCF" w14:textId="7892E484" w:rsidR="000F0EF7" w:rsidRDefault="000F0EF7" w:rsidP="00E8369F">
      <w:pPr>
        <w:ind w:left="-567"/>
      </w:pPr>
    </w:p>
    <w:p w14:paraId="3655A0CE" w14:textId="77777777" w:rsidR="000D5C5A" w:rsidRDefault="000D5C5A" w:rsidP="00E8369F">
      <w:pPr>
        <w:ind w:left="-567"/>
      </w:pPr>
    </w:p>
    <w:p w14:paraId="7F0D0B0D" w14:textId="5B7C20E5" w:rsidR="00E8369F" w:rsidRPr="000D5C5A" w:rsidRDefault="00E8369F" w:rsidP="00E8369F">
      <w:pPr>
        <w:ind w:left="-567"/>
        <w:rPr>
          <w:b/>
        </w:rPr>
      </w:pPr>
      <w:r w:rsidRPr="000D5C5A">
        <w:rPr>
          <w:b/>
        </w:rPr>
        <w:t>Abgrenzung / Offene Punkte</w:t>
      </w:r>
    </w:p>
    <w:p w14:paraId="5024E53D" w14:textId="12144057" w:rsidR="000D5C5A" w:rsidRDefault="00E8369F" w:rsidP="000D5C5A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2CE8A956" w14:textId="77777777" w:rsidR="000D5C5A" w:rsidRDefault="00AC74D5" w:rsidP="000D5C5A">
      <w:pPr>
        <w:pStyle w:val="Listenabsatz"/>
        <w:numPr>
          <w:ilvl w:val="1"/>
          <w:numId w:val="27"/>
        </w:numPr>
      </w:pPr>
      <w:r>
        <w:t>Keine komplette Analyse aller Zahlen in der Bilanz und Erfolgsrechnung, sowie Anhang.</w:t>
      </w:r>
    </w:p>
    <w:p w14:paraId="128AE84B" w14:textId="3AFD9277" w:rsidR="000A3BF2" w:rsidRDefault="000A3BF2" w:rsidP="000D5C5A">
      <w:pPr>
        <w:pStyle w:val="Listenabsatz"/>
        <w:numPr>
          <w:ilvl w:val="1"/>
          <w:numId w:val="27"/>
        </w:numPr>
      </w:pPr>
      <w:r>
        <w:t>Momentan keine neuronalen Netze trainiert, dafür waren zu wenig Daten vorhanden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86C051" w14:textId="77777777" w:rsidR="00B8532D" w:rsidRDefault="00B8532D">
      <w:r>
        <w:separator/>
      </w:r>
    </w:p>
  </w:endnote>
  <w:endnote w:type="continuationSeparator" w:id="0">
    <w:p w14:paraId="6AC1F3DA" w14:textId="77777777" w:rsidR="00B8532D" w:rsidRDefault="00B85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8" w14:textId="6084B9AA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2018</w:t>
    </w:r>
  </w:p>
  <w:p w14:paraId="67437819" w14:textId="482C2790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616FDC">
      <w:rPr>
        <w:noProof/>
      </w:rPr>
      <w:t>3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616FDC">
      <w:rPr>
        <w:noProof/>
      </w:rPr>
      <w:t>3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33E8F2" w14:textId="77777777" w:rsidR="00B8532D" w:rsidRDefault="00B8532D">
      <w:r>
        <w:separator/>
      </w:r>
    </w:p>
  </w:footnote>
  <w:footnote w:type="continuationSeparator" w:id="0">
    <w:p w14:paraId="18AF2D70" w14:textId="77777777" w:rsidR="00B8532D" w:rsidRDefault="00B853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C686B"/>
    <w:multiLevelType w:val="hybridMultilevel"/>
    <w:tmpl w:val="CFAC830E"/>
    <w:lvl w:ilvl="0" w:tplc="A6161228">
      <w:numFmt w:val="bullet"/>
      <w:lvlText w:val=""/>
      <w:lvlJc w:val="left"/>
      <w:pPr>
        <w:ind w:left="-207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7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0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1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3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0"/>
  </w:num>
  <w:num w:numId="4">
    <w:abstractNumId w:val="15"/>
  </w:num>
  <w:num w:numId="5">
    <w:abstractNumId w:val="10"/>
  </w:num>
  <w:num w:numId="6">
    <w:abstractNumId w:val="12"/>
  </w:num>
  <w:num w:numId="7">
    <w:abstractNumId w:val="25"/>
  </w:num>
  <w:num w:numId="8">
    <w:abstractNumId w:val="25"/>
  </w:num>
  <w:num w:numId="9">
    <w:abstractNumId w:val="4"/>
  </w:num>
  <w:num w:numId="10">
    <w:abstractNumId w:val="14"/>
  </w:num>
  <w:num w:numId="11">
    <w:abstractNumId w:val="13"/>
  </w:num>
  <w:num w:numId="12">
    <w:abstractNumId w:val="3"/>
  </w:num>
  <w:num w:numId="13">
    <w:abstractNumId w:val="24"/>
  </w:num>
  <w:num w:numId="14">
    <w:abstractNumId w:val="8"/>
  </w:num>
  <w:num w:numId="15">
    <w:abstractNumId w:val="17"/>
  </w:num>
  <w:num w:numId="16">
    <w:abstractNumId w:val="22"/>
  </w:num>
  <w:num w:numId="17">
    <w:abstractNumId w:val="20"/>
  </w:num>
  <w:num w:numId="18">
    <w:abstractNumId w:val="7"/>
  </w:num>
  <w:num w:numId="19">
    <w:abstractNumId w:val="16"/>
  </w:num>
  <w:num w:numId="20">
    <w:abstractNumId w:val="19"/>
  </w:num>
  <w:num w:numId="21">
    <w:abstractNumId w:val="5"/>
  </w:num>
  <w:num w:numId="22">
    <w:abstractNumId w:val="21"/>
  </w:num>
  <w:num w:numId="23">
    <w:abstractNumId w:val="1"/>
  </w:num>
  <w:num w:numId="24">
    <w:abstractNumId w:val="18"/>
  </w:num>
  <w:num w:numId="25">
    <w:abstractNumId w:val="2"/>
  </w:num>
  <w:num w:numId="26">
    <w:abstractNumId w:val="11"/>
  </w:num>
  <w:num w:numId="27">
    <w:abstractNumId w:val="23"/>
  </w:num>
  <w:num w:numId="2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3BF2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D5C5A"/>
    <w:rsid w:val="000E23EE"/>
    <w:rsid w:val="000E2C30"/>
    <w:rsid w:val="000E565D"/>
    <w:rsid w:val="000E7915"/>
    <w:rsid w:val="000F0EF7"/>
    <w:rsid w:val="000F18A8"/>
    <w:rsid w:val="000F32B7"/>
    <w:rsid w:val="00104065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536C0"/>
    <w:rsid w:val="00164D79"/>
    <w:rsid w:val="0016672B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A7A55"/>
    <w:rsid w:val="001B197A"/>
    <w:rsid w:val="001B2D6D"/>
    <w:rsid w:val="001C122E"/>
    <w:rsid w:val="001C1795"/>
    <w:rsid w:val="001C3C05"/>
    <w:rsid w:val="001C3CFB"/>
    <w:rsid w:val="001C4119"/>
    <w:rsid w:val="001D2A9C"/>
    <w:rsid w:val="001E0ECE"/>
    <w:rsid w:val="001F28FF"/>
    <w:rsid w:val="001F5A8D"/>
    <w:rsid w:val="00206EE6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5E7E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97D41"/>
    <w:rsid w:val="002B0878"/>
    <w:rsid w:val="002B2C8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229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1DE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2A47"/>
    <w:rsid w:val="00605B3F"/>
    <w:rsid w:val="006156F3"/>
    <w:rsid w:val="00616046"/>
    <w:rsid w:val="00616522"/>
    <w:rsid w:val="00616FDC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2B3"/>
    <w:rsid w:val="00686FC4"/>
    <w:rsid w:val="006953E9"/>
    <w:rsid w:val="006A3468"/>
    <w:rsid w:val="006A6BB9"/>
    <w:rsid w:val="006B1656"/>
    <w:rsid w:val="006B1A5F"/>
    <w:rsid w:val="006B3435"/>
    <w:rsid w:val="006C6C91"/>
    <w:rsid w:val="006D072B"/>
    <w:rsid w:val="006D2D01"/>
    <w:rsid w:val="006D3282"/>
    <w:rsid w:val="006E3DC6"/>
    <w:rsid w:val="006E49A9"/>
    <w:rsid w:val="006E4C09"/>
    <w:rsid w:val="006F1390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2D72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21CE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C74D5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8532D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00E3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02E0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30F6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benwasd/baernhaeckt18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70B57C2D1E1BA47A15B9D18BF303BBB" ma:contentTypeVersion="6" ma:contentTypeDescription="Ein neues Dokument erstellen." ma:contentTypeScope="" ma:versionID="e71ee13702439675065cab9ee0449d3b">
  <xsd:schema xmlns:xsd="http://www.w3.org/2001/XMLSchema" xmlns:xs="http://www.w3.org/2001/XMLSchema" xmlns:p="http://schemas.microsoft.com/office/2006/metadata/properties" xmlns:ns2="7e812a76-a802-483b-96ee-018b1e256f67" xmlns:ns3="9d2430ca-355f-4524-ae92-827ed8416487" targetNamespace="http://schemas.microsoft.com/office/2006/metadata/properties" ma:root="true" ma:fieldsID="99d3352fe4d766d3e2a784036beb071e" ns2:_="" ns3:_="">
    <xsd:import namespace="7e812a76-a802-483b-96ee-018b1e256f67"/>
    <xsd:import namespace="9d2430ca-355f-4524-ae92-827ed84164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812a76-a802-483b-96ee-018b1e256f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430ca-355f-4524-ae92-827ed8416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5DCC5A-0AAD-4F7D-A8AA-6A672DD12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812a76-a802-483b-96ee-018b1e256f67"/>
    <ds:schemaRef ds:uri="9d2430ca-355f-4524-ae92-827ed8416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A0B324-9B0A-4361-98F3-560FC3258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3</Pages>
  <Words>336</Words>
  <Characters>2123</Characters>
  <Application>Microsoft Office Word</Application>
  <DocSecurity>0</DocSecurity>
  <Lines>17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Bewertungskriterien</vt:lpstr>
      <vt:lpstr>Bärn Häckt Bewertungskriterien</vt:lpstr>
    </vt:vector>
  </TitlesOfParts>
  <Manager>Adrian Rieder</Manager>
  <Company>GARAIOTechnology Lab</Company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Bewertungskriterien</dc:title>
  <dc:subject>Firmenportrait</dc:subject>
  <dc:creator>thomas.mueller@garaio.com</dc:creator>
  <cp:keywords>BaernHaeckt</cp:keywords>
  <cp:lastModifiedBy>Benjamin Müller</cp:lastModifiedBy>
  <cp:revision>25</cp:revision>
  <cp:lastPrinted>2011-10-28T11:01:00Z</cp:lastPrinted>
  <dcterms:created xsi:type="dcterms:W3CDTF">2018-08-21T05:53:00Z</dcterms:created>
  <dcterms:modified xsi:type="dcterms:W3CDTF">2018-08-26T07:55:00Z</dcterms:modified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0x010100570B57C2D1E1BA47A15B9D18BF303BBB</vt:lpwstr>
  </property>
</Properties>
</file>